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F78CD" w14:textId="77777777" w:rsidR="00EE0AE7" w:rsidRPr="002A1A63" w:rsidRDefault="00D55B86" w:rsidP="00EE0AE7">
      <w:pPr>
        <w:rPr>
          <w:lang w:val="en-US" w:bidi="fa-IR"/>
        </w:rPr>
      </w:pPr>
      <w:r w:rsidRPr="002A1A63">
        <w:rPr>
          <w:noProof/>
          <w:rtl/>
        </w:rPr>
        <w:drawing>
          <wp:anchor distT="0" distB="0" distL="114300" distR="114300" simplePos="0" relativeHeight="251663360" behindDoc="1" locked="0" layoutInCell="1" allowOverlap="1" wp14:anchorId="1CAB89D2" wp14:editId="7BD311BB">
            <wp:simplePos x="0" y="0"/>
            <wp:positionH relativeFrom="margin">
              <wp:posOffset>33655</wp:posOffset>
            </wp:positionH>
            <wp:positionV relativeFrom="margin">
              <wp:posOffset>-20614</wp:posOffset>
            </wp:positionV>
            <wp:extent cx="641350" cy="641350"/>
            <wp:effectExtent l="0" t="0" r="0" b="6350"/>
            <wp:wrapSquare wrapText="bothSides"/>
            <wp:docPr id="7148140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14046" name="Picture 7148140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A0F56" w14:textId="71B7FE2C" w:rsidR="00713D99" w:rsidRPr="002A1A63" w:rsidRDefault="00FF7F56" w:rsidP="00EE0AE7">
      <w:pPr>
        <w:rPr>
          <w:lang w:bidi="fa-IR"/>
        </w:rPr>
      </w:pPr>
      <w:r w:rsidRPr="002A1A63">
        <w:rPr>
          <w:rFonts w:hint="cs"/>
          <w:rtl/>
          <w:lang w:bidi="fa-IR"/>
        </w:rPr>
        <w:t>امیرحسین نصراللهی / امیررضا دلوی / سجاد مجدی / محمدحسین فرهادیان</w:t>
      </w:r>
    </w:p>
    <w:p w14:paraId="021B3F4C" w14:textId="77777777" w:rsidR="00CA7192" w:rsidRPr="002A1A63" w:rsidRDefault="00CA7192" w:rsidP="00EE0AE7"/>
    <w:p w14:paraId="6A57ED0C" w14:textId="77777777" w:rsidR="00EE0AE7" w:rsidRPr="002A1A63" w:rsidRDefault="00EE0AE7" w:rsidP="00045E35">
      <w:pPr>
        <w:rPr>
          <w:rtl/>
          <w:lang w:val="en-US" w:bidi="fa-IR"/>
        </w:rPr>
      </w:pPr>
    </w:p>
    <w:p w14:paraId="4A2DC62B" w14:textId="3B43833E" w:rsidR="00DC6399" w:rsidRPr="00DC6399" w:rsidRDefault="00DC6399" w:rsidP="00DC6399">
      <w:pPr>
        <w:pStyle w:val="Subtitle"/>
        <w:ind w:left="360"/>
        <w:jc w:val="center"/>
        <w:rPr>
          <w:rFonts w:ascii="IRANYekanX Bold" w:hAnsi="IRANYekanX Bold" w:cs="IRANYekanX Bold"/>
          <w:sz w:val="32"/>
          <w:szCs w:val="32"/>
        </w:rPr>
      </w:pPr>
      <w:r w:rsidRPr="00DC6399">
        <w:rPr>
          <w:rFonts w:ascii="IRANYekanX Bold" w:hAnsi="IRANYekanX Bold" w:cs="IRANYekanX Bold"/>
          <w:sz w:val="32"/>
          <w:szCs w:val="32"/>
          <w:rtl/>
        </w:rPr>
        <w:t>گزارش کار پروژه: سامانه خرید و فروش رمز ارز کریپتون</w:t>
      </w:r>
      <w:r w:rsidRPr="00DC6399">
        <w:rPr>
          <w:rFonts w:ascii="IRANYekanX Bold" w:hAnsi="IRANYekanX Bold" w:cs="IRANYekanX Bold"/>
          <w:sz w:val="32"/>
          <w:szCs w:val="32"/>
        </w:rPr>
        <w:t xml:space="preserve"> (Crypton)</w:t>
      </w:r>
      <w:r w:rsidRPr="002A1A63">
        <w:rPr>
          <w:rFonts w:ascii="IRANYekanX Bold" w:hAnsi="IRANYekanX Bold" w:cs="IRANYekanX Bold"/>
          <w:sz w:val="32"/>
          <w:szCs w:val="32"/>
        </w:rPr>
        <w:t xml:space="preserve">  </w:t>
      </w:r>
    </w:p>
    <w:p w14:paraId="311AB699" w14:textId="23A57AC3" w:rsidR="00AE2C93" w:rsidRPr="00AE2C93" w:rsidRDefault="00AE2C93" w:rsidP="00AE2C93">
      <w:pPr>
        <w:pStyle w:val="Subtitle"/>
        <w:jc w:val="center"/>
        <w:rPr>
          <w:lang w:val="en-US"/>
        </w:rPr>
      </w:pPr>
      <w:r>
        <w:rPr>
          <w:rFonts w:hint="cs"/>
          <w:rtl/>
        </w:rPr>
        <w:t xml:space="preserve">لینک گیت‌هاب: </w:t>
      </w:r>
      <w:r>
        <w:rPr>
          <w:lang w:val="en-US"/>
        </w:rPr>
        <w:t>https://github.com/Amir83Nasr/crypton</w:t>
      </w:r>
    </w:p>
    <w:p w14:paraId="1D37E5A9" w14:textId="0E2064EE" w:rsidR="00851751" w:rsidRDefault="00851751" w:rsidP="00851751">
      <w:pPr>
        <w:pStyle w:val="Subtitle"/>
        <w:jc w:val="center"/>
        <w:rPr>
          <w:rtl/>
        </w:rPr>
      </w:pPr>
      <w:r>
        <w:rPr>
          <w:rFonts w:hint="cs"/>
          <w:rtl/>
        </w:rPr>
        <w:t xml:space="preserve">لینک </w:t>
      </w:r>
      <w:r>
        <w:rPr>
          <w:rFonts w:hint="cs"/>
          <w:rtl/>
        </w:rPr>
        <w:t>فیگما</w:t>
      </w:r>
      <w:r>
        <w:rPr>
          <w:rFonts w:hint="cs"/>
          <w:rtl/>
        </w:rPr>
        <w:t>:</w:t>
      </w:r>
    </w:p>
    <w:p w14:paraId="69ADA543" w14:textId="3AB28FCC" w:rsidR="00851751" w:rsidRPr="00851751" w:rsidRDefault="00851751" w:rsidP="00851751">
      <w:pPr>
        <w:pStyle w:val="Subtitle"/>
        <w:jc w:val="center"/>
      </w:pPr>
      <w:r w:rsidRPr="00851751">
        <w:t>https://www.figma.com/design/htq2bdnWjevB3fq30gRJBr/Crypton?node-id=4-5193&amp;t=1inP00tgqnVti2wR-1</w:t>
      </w:r>
    </w:p>
    <w:p w14:paraId="5918442C" w14:textId="232473E7" w:rsidR="00A05676" w:rsidRPr="002A1A63" w:rsidRDefault="00A05676" w:rsidP="00045E35">
      <w:pPr>
        <w:pStyle w:val="Subtitle"/>
      </w:pPr>
    </w:p>
    <w:p w14:paraId="72A4EEE2" w14:textId="45CCDF4B" w:rsidR="002A1A63" w:rsidRPr="002A1A63" w:rsidRDefault="002A1A63" w:rsidP="002A1A63">
      <w:pPr>
        <w:pStyle w:val="Subtitle"/>
      </w:pPr>
      <w:r w:rsidRPr="002A1A63">
        <w:rPr>
          <w:rtl/>
        </w:rPr>
        <w:t>نام پروژه: کریپتون (</w:t>
      </w:r>
      <w:r w:rsidRPr="002A1A63">
        <w:t>Crypton</w:t>
      </w:r>
      <w:r w:rsidRPr="002A1A63">
        <w:rPr>
          <w:rtl/>
        </w:rPr>
        <w:t>)</w:t>
      </w:r>
    </w:p>
    <w:p w14:paraId="18520EBE" w14:textId="5F334FDB"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بک‌اند: </w:t>
      </w:r>
      <w:r w:rsidRPr="002A1A63">
        <w:t>Django</w:t>
      </w:r>
      <w:r w:rsidRPr="002A1A63">
        <w:rPr>
          <w:rtl/>
        </w:rPr>
        <w:t xml:space="preserve">, </w:t>
      </w:r>
      <w:r w:rsidRPr="002A1A63">
        <w:t>Django REST Framework</w:t>
      </w:r>
      <w:r w:rsidRPr="002A1A63">
        <w:rPr>
          <w:rtl/>
        </w:rPr>
        <w:t xml:space="preserve">, </w:t>
      </w:r>
      <w:r w:rsidRPr="002A1A63">
        <w:t>PostgreSQL</w:t>
      </w:r>
    </w:p>
    <w:p w14:paraId="1F0C44C0" w14:textId="46C461D0"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فرانت‌اند: </w:t>
      </w:r>
      <w:r w:rsidRPr="002A1A63">
        <w:t>Flutter</w:t>
      </w:r>
      <w:r w:rsidRPr="002A1A63">
        <w:rPr>
          <w:rtl/>
        </w:rPr>
        <w:t xml:space="preserve">, </w:t>
      </w:r>
      <w:r w:rsidRPr="002A1A63">
        <w:t>Dart</w:t>
      </w:r>
      <w:r w:rsidRPr="002A1A63">
        <w:rPr>
          <w:rtl/>
        </w:rPr>
        <w:t xml:space="preserve">, </w:t>
      </w:r>
      <w:r w:rsidRPr="002A1A63">
        <w:t>Riverpod</w:t>
      </w:r>
      <w:r w:rsidRPr="002A1A63">
        <w:rPr>
          <w:rtl/>
        </w:rPr>
        <w:t xml:space="preserve">, </w:t>
      </w:r>
      <w:r w:rsidRPr="002A1A63">
        <w:t>SharedPreferences</w:t>
      </w:r>
    </w:p>
    <w:p w14:paraId="34B6364B" w14:textId="576908DA" w:rsidR="002A1A63" w:rsidRPr="002A1A63" w:rsidRDefault="002A1A63" w:rsidP="002A1A63">
      <w:pPr>
        <w:pStyle w:val="Subtitle"/>
        <w:rPr>
          <w:rtl/>
        </w:rPr>
      </w:pPr>
      <w:r w:rsidRPr="002A1A63">
        <w:rPr>
          <w:rtl/>
        </w:rPr>
        <w:t xml:space="preserve">ابزارهای کمکی: </w:t>
      </w:r>
      <w:r w:rsidRPr="002A1A63">
        <w:t>Prettier</w:t>
      </w:r>
      <w:r w:rsidRPr="002A1A63">
        <w:rPr>
          <w:rtl/>
        </w:rPr>
        <w:t xml:space="preserve">, </w:t>
      </w:r>
      <w:r w:rsidRPr="002A1A63">
        <w:t>ESLint</w:t>
      </w:r>
      <w:r w:rsidRPr="002A1A63">
        <w:rPr>
          <w:rtl/>
        </w:rPr>
        <w:t xml:space="preserve">, </w:t>
      </w:r>
      <w:r w:rsidRPr="002A1A63">
        <w:t>Postman</w:t>
      </w:r>
      <w:r w:rsidRPr="002A1A63">
        <w:rPr>
          <w:rtl/>
        </w:rPr>
        <w:t>, .</w:t>
      </w:r>
      <w:r w:rsidRPr="002A1A63">
        <w:t>env management</w:t>
      </w:r>
    </w:p>
    <w:p w14:paraId="4D4DAC18" w14:textId="637813C6" w:rsidR="002A1A63" w:rsidRPr="002A1A63" w:rsidRDefault="002A1A63" w:rsidP="00EE0AE7">
      <w:pPr>
        <w:pStyle w:val="Subtitle"/>
      </w:pPr>
    </w:p>
    <w:p w14:paraId="37CFEE2F" w14:textId="2196583A" w:rsidR="002A1A63" w:rsidRPr="002A1A63" w:rsidRDefault="002A1A63" w:rsidP="002A1A63">
      <w:pPr>
        <w:pStyle w:val="Subtitle"/>
      </w:pPr>
      <w:r w:rsidRPr="002A1A63">
        <w:rPr>
          <w:rtl/>
          <w:lang w:val="en-US"/>
        </w:rPr>
        <w:t>هدف پروژه</w:t>
      </w:r>
    </w:p>
    <w:p w14:paraId="3EF15645" w14:textId="43B1383A" w:rsidR="002A1A63" w:rsidRPr="002A1A63" w:rsidRDefault="002A1A63" w:rsidP="002A1A63">
      <w:r w:rsidRPr="002A1A63">
        <w:rPr>
          <w:rtl/>
          <w:lang w:val="en-US"/>
        </w:rPr>
        <w:t>طراحی و پیاده‌سازی یک سامانه کامل برای مدیریت خرید، فروش و سواپ رمز ارزها برای کاربران، به همراه پنل اختصاصی ادمین جهت مدیریت کاربران، رمز ارزها و پیام‌های سیستم.</w:t>
      </w:r>
    </w:p>
    <w:p w14:paraId="4B875CB3" w14:textId="00C6DFD7" w:rsidR="002A1A63" w:rsidRPr="002A1A63" w:rsidRDefault="00851751" w:rsidP="002A1A63">
      <w:pPr>
        <w:tabs>
          <w:tab w:val="clear" w:pos="4680"/>
          <w:tab w:val="clear" w:pos="9360"/>
        </w:tabs>
        <w:bidi w:val="0"/>
        <w:spacing w:after="160" w:line="259" w:lineRule="auto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B5C27F8" wp14:editId="7965338D">
            <wp:simplePos x="0" y="0"/>
            <wp:positionH relativeFrom="column">
              <wp:posOffset>677545</wp:posOffset>
            </wp:positionH>
            <wp:positionV relativeFrom="paragraph">
              <wp:posOffset>160655</wp:posOffset>
            </wp:positionV>
            <wp:extent cx="5639662" cy="3171371"/>
            <wp:effectExtent l="0" t="0" r="0" b="3810"/>
            <wp:wrapSquare wrapText="bothSides"/>
            <wp:docPr id="55058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81314" name="Picture 550581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662" cy="3171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1A63">
        <w:rPr>
          <w:lang w:val="en-US"/>
        </w:rPr>
        <w:br w:type="page"/>
      </w:r>
    </w:p>
    <w:p w14:paraId="22FC0B62" w14:textId="77777777" w:rsidR="002A1A63" w:rsidRDefault="0030150C" w:rsidP="002A1A63">
      <w:pPr>
        <w:pStyle w:val="Title"/>
        <w:jc w:val="center"/>
      </w:pPr>
      <w:r w:rsidRPr="00D10D8D">
        <w:rPr>
          <w:noProof/>
          <w:color w:val="FFFFFF" w:themeColor="background1"/>
        </w:rPr>
        <w:lastRenderedPageBreak/>
        <w:drawing>
          <wp:anchor distT="0" distB="0" distL="114300" distR="114300" simplePos="0" relativeHeight="251666432" behindDoc="1" locked="0" layoutInCell="1" allowOverlap="1" wp14:anchorId="5A1AE8B8" wp14:editId="555EC4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743190" cy="10943590"/>
            <wp:effectExtent l="0" t="0" r="3810" b="3810"/>
            <wp:wrapNone/>
            <wp:docPr id="183436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20216" name="Picture 4453202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1094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D6599" w14:textId="77777777" w:rsidR="002A1A63" w:rsidRPr="0030150C" w:rsidRDefault="002A1A63" w:rsidP="002A1A63">
      <w:pPr>
        <w:pStyle w:val="Title"/>
        <w:jc w:val="center"/>
        <w:rPr>
          <w:color w:val="FFFFFF" w:themeColor="background1"/>
        </w:rPr>
      </w:pPr>
      <w:r w:rsidRPr="0030150C">
        <w:rPr>
          <w:color w:val="FFFFFF" w:themeColor="background1"/>
          <w:rtl/>
        </w:rPr>
        <w:t>بخش بک‌اند</w:t>
      </w:r>
      <w:r w:rsidRPr="0030150C">
        <w:rPr>
          <w:color w:val="FFFFFF" w:themeColor="background1"/>
        </w:rPr>
        <w:t xml:space="preserve"> (Django) </w:t>
      </w:r>
    </w:p>
    <w:p w14:paraId="463F84DC" w14:textId="77777777" w:rsidR="002A1A63" w:rsidRPr="002A1A63" w:rsidRDefault="002A1A63" w:rsidP="002A1A63">
      <w:pPr>
        <w:pStyle w:val="Subtitle"/>
        <w:rPr>
          <w:color w:val="FFFFFF" w:themeColor="background1"/>
        </w:rPr>
      </w:pPr>
    </w:p>
    <w:p w14:paraId="0DD8C371" w14:textId="77777777" w:rsidR="002A1A63" w:rsidRPr="002A1A63" w:rsidRDefault="002A1A63" w:rsidP="002A1A63">
      <w:pPr>
        <w:pStyle w:val="Subtitle"/>
        <w:rPr>
          <w:color w:val="FFFFFF" w:themeColor="background1"/>
        </w:rPr>
      </w:pPr>
      <w:r w:rsidRPr="002A1A63">
        <w:rPr>
          <w:color w:val="FFFFFF" w:themeColor="background1"/>
          <w:rtl/>
        </w:rPr>
        <w:t>ساختار اصلی پروژه</w:t>
      </w:r>
      <w:r w:rsidRPr="002A1A63">
        <w:rPr>
          <w:color w:val="FFFFFF" w:themeColor="background1"/>
        </w:rPr>
        <w:t>:</w:t>
      </w:r>
    </w:p>
    <w:p w14:paraId="4FCE7F85" w14:textId="77777777"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 xml:space="preserve">اپلیکیشن اصلی به نام </w:t>
      </w:r>
      <w:r w:rsidRPr="0030150C">
        <w:rPr>
          <w:color w:val="FFFFFF" w:themeColor="background1"/>
        </w:rPr>
        <w:t>core</w:t>
      </w:r>
    </w:p>
    <w:p w14:paraId="3FFEF75E" w14:textId="77777777"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مدل‌ها: </w:t>
      </w:r>
      <w:r w:rsidRPr="0030150C">
        <w:rPr>
          <w:color w:val="FFFFFF" w:themeColor="background1"/>
        </w:rPr>
        <w:t>User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Wallet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Transaction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Coin</w:t>
      </w:r>
      <w:r w:rsidRPr="0030150C">
        <w:rPr>
          <w:color w:val="FFFFFF" w:themeColor="background1"/>
          <w:rtl/>
        </w:rPr>
        <w:t xml:space="preserve">, </w:t>
      </w:r>
      <w:r w:rsidRPr="0030150C">
        <w:rPr>
          <w:color w:val="FFFFFF" w:themeColor="background1"/>
        </w:rPr>
        <w:t>Message</w:t>
      </w:r>
    </w:p>
    <w:p w14:paraId="3364BA20" w14:textId="77777777"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احراز هویت: </w:t>
      </w:r>
      <w:r w:rsidRPr="0030150C">
        <w:rPr>
          <w:color w:val="FFFFFF" w:themeColor="background1"/>
        </w:rPr>
        <w:t>JWT</w:t>
      </w:r>
      <w:r w:rsidRPr="0030150C">
        <w:rPr>
          <w:color w:val="FFFFFF" w:themeColor="background1"/>
          <w:rtl/>
        </w:rPr>
        <w:t xml:space="preserve"> (با ذخیره توکن در سمت کلاینت)</w:t>
      </w:r>
    </w:p>
    <w:p w14:paraId="3A452375" w14:textId="77777777"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 xml:space="preserve">نقش‌ها: </w:t>
      </w:r>
      <w:r w:rsidRPr="0030150C">
        <w:rPr>
          <w:color w:val="FFFFFF" w:themeColor="background1"/>
        </w:rPr>
        <w:t>admin</w:t>
      </w:r>
      <w:r w:rsidRPr="0030150C">
        <w:rPr>
          <w:color w:val="FFFFFF" w:themeColor="background1"/>
          <w:rtl/>
        </w:rPr>
        <w:t xml:space="preserve"> و </w:t>
      </w:r>
      <w:r w:rsidRPr="0030150C">
        <w:rPr>
          <w:color w:val="FFFFFF" w:themeColor="background1"/>
        </w:rPr>
        <w:t>user</w:t>
      </w:r>
      <w:r w:rsidRPr="0030150C">
        <w:rPr>
          <w:color w:val="FFFFFF" w:themeColor="background1"/>
          <w:rtl/>
        </w:rPr>
        <w:t xml:space="preserve"> با سطح دسترسی متفاوت</w:t>
      </w:r>
    </w:p>
    <w:p w14:paraId="096E2470" w14:textId="77777777" w:rsidR="002A1A63" w:rsidRPr="0030150C" w:rsidRDefault="002A1A63" w:rsidP="002A1A63">
      <w:pPr>
        <w:rPr>
          <w:color w:val="FFFFFF" w:themeColor="background1"/>
        </w:rPr>
      </w:pPr>
    </w:p>
    <w:p w14:paraId="61788380" w14:textId="77777777" w:rsidR="002A1A63" w:rsidRPr="0030150C" w:rsidRDefault="002A1A63" w:rsidP="002A1A63">
      <w:pPr>
        <w:rPr>
          <w:color w:val="FFFFFF" w:themeColor="background1"/>
          <w:rtl/>
        </w:rPr>
      </w:pPr>
    </w:p>
    <w:p w14:paraId="6759A2C9" w14:textId="77777777" w:rsidR="002A1A63" w:rsidRPr="0030150C" w:rsidRDefault="002A1A63" w:rsidP="002A1A63">
      <w:pPr>
        <w:pStyle w:val="Subtitle"/>
        <w:rPr>
          <w:color w:val="FFFFFF" w:themeColor="background1"/>
          <w:rtl/>
        </w:rPr>
      </w:pP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>ها</w:t>
      </w:r>
      <w:r w:rsidRPr="0030150C">
        <w:rPr>
          <w:color w:val="FFFFFF" w:themeColor="background1"/>
        </w:rPr>
        <w:t>:</w:t>
      </w:r>
    </w:p>
    <w:p w14:paraId="74C6D853" w14:textId="77777777" w:rsidR="002A1A63" w:rsidRPr="0030150C" w:rsidRDefault="002A1A63" w:rsidP="002A1A63">
      <w:pPr>
        <w:pStyle w:val="NoSpacing"/>
        <w:rPr>
          <w:color w:val="FFFFFF" w:themeColor="background1"/>
        </w:rPr>
      </w:pPr>
      <w:r w:rsidRPr="0030150C">
        <w:rPr>
          <w:color w:val="FFFFFF" w:themeColor="background1"/>
          <w:rtl/>
        </w:rPr>
        <w:t>ثبت‌نام و ورود کاربران</w:t>
      </w:r>
    </w:p>
    <w:p w14:paraId="0B65EA28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خرید، فروش و سواپ رمز ارز</w:t>
      </w:r>
    </w:p>
    <w:p w14:paraId="5FD4B9B3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مشاهده موجودی و تاریخچه تراکنش‌ها</w:t>
      </w:r>
    </w:p>
    <w:p w14:paraId="7EE4F891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ارسال پیام به ادمین و دریافت پیام از ادمین</w:t>
      </w:r>
    </w:p>
    <w:p w14:paraId="3120CC23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>مدیریت کاربران و رمز ارزها توسط ادمین</w:t>
      </w:r>
    </w:p>
    <w:p w14:paraId="52441F20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امنیت: محدودسازی دسترسی‌ها با استفاده از </w:t>
      </w:r>
      <w:r w:rsidRPr="0030150C">
        <w:rPr>
          <w:color w:val="FFFFFF" w:themeColor="background1"/>
        </w:rPr>
        <w:t>Permission</w:t>
      </w:r>
      <w:r w:rsidRPr="0030150C">
        <w:rPr>
          <w:color w:val="FFFFFF" w:themeColor="background1"/>
          <w:rtl/>
        </w:rPr>
        <w:t xml:space="preserve">ها و </w:t>
      </w:r>
      <w:r w:rsidRPr="0030150C">
        <w:rPr>
          <w:color w:val="FFFFFF" w:themeColor="background1"/>
        </w:rPr>
        <w:t>Role-based access control</w:t>
      </w:r>
    </w:p>
    <w:p w14:paraId="1A6AE23F" w14:textId="77777777" w:rsidR="002A1A63" w:rsidRPr="002A1A63" w:rsidRDefault="002A1A63" w:rsidP="002A1A63">
      <w:pPr>
        <w:pStyle w:val="Subtitle"/>
        <w:rPr>
          <w:color w:val="FFFFFF" w:themeColor="background1"/>
          <w:rtl/>
        </w:rPr>
      </w:pPr>
    </w:p>
    <w:p w14:paraId="117659A4" w14:textId="77777777" w:rsidR="002A1A63" w:rsidRPr="0030150C" w:rsidRDefault="002A1A63" w:rsidP="002A1A63">
      <w:pPr>
        <w:pStyle w:val="Subtitle"/>
        <w:rPr>
          <w:color w:val="FFFFFF" w:themeColor="background1"/>
        </w:rPr>
      </w:pPr>
      <w:r w:rsidRPr="0030150C">
        <w:rPr>
          <w:color w:val="FFFFFF" w:themeColor="background1"/>
          <w:rtl/>
        </w:rPr>
        <w:t>نقاط قوت</w:t>
      </w:r>
      <w:r w:rsidRPr="0030150C">
        <w:rPr>
          <w:color w:val="FFFFFF" w:themeColor="background1"/>
        </w:rPr>
        <w:t>:</w:t>
      </w:r>
    </w:p>
    <w:p w14:paraId="04599863" w14:textId="77777777" w:rsidR="002A1A63" w:rsidRPr="0030150C" w:rsidRDefault="002A1A63" w:rsidP="002A1A63">
      <w:pPr>
        <w:pStyle w:val="NoSpacing"/>
        <w:rPr>
          <w:color w:val="FFFFFF" w:themeColor="background1"/>
        </w:rPr>
      </w:pPr>
      <w:r w:rsidRPr="0030150C">
        <w:rPr>
          <w:color w:val="FFFFFF" w:themeColor="background1"/>
          <w:rtl/>
        </w:rPr>
        <w:t>ساختار ماژولار و قابل گسترش</w:t>
      </w:r>
    </w:p>
    <w:p w14:paraId="7C37BD17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استفاده از </w:t>
      </w:r>
      <w:r w:rsidRPr="0030150C">
        <w:rPr>
          <w:color w:val="FFFFFF" w:themeColor="background1"/>
        </w:rPr>
        <w:t>ViewSet</w:t>
      </w:r>
      <w:r w:rsidRPr="0030150C">
        <w:rPr>
          <w:color w:val="FFFFFF" w:themeColor="background1"/>
          <w:rtl/>
        </w:rPr>
        <w:t xml:space="preserve">‌ها برای ایجاد سریع </w:t>
      </w: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>های استاندارد</w:t>
      </w:r>
    </w:p>
    <w:p w14:paraId="015E253A" w14:textId="77777777" w:rsidR="002A1A63" w:rsidRPr="0030150C" w:rsidRDefault="002A1A63" w:rsidP="002A1A63">
      <w:pPr>
        <w:pStyle w:val="NoSpacing"/>
        <w:rPr>
          <w:color w:val="FFFFFF" w:themeColor="background1"/>
          <w:rtl/>
        </w:rPr>
      </w:pPr>
      <w:r w:rsidRPr="0030150C">
        <w:rPr>
          <w:color w:val="FFFFFF" w:themeColor="background1"/>
          <w:rtl/>
        </w:rPr>
        <w:t xml:space="preserve">تست </w:t>
      </w:r>
      <w:r w:rsidRPr="0030150C">
        <w:rPr>
          <w:color w:val="FFFFFF" w:themeColor="background1"/>
        </w:rPr>
        <w:t>API</w:t>
      </w:r>
      <w:r w:rsidRPr="0030150C">
        <w:rPr>
          <w:color w:val="FFFFFF" w:themeColor="background1"/>
          <w:rtl/>
        </w:rPr>
        <w:t xml:space="preserve">ها با </w:t>
      </w:r>
      <w:r w:rsidRPr="0030150C">
        <w:rPr>
          <w:color w:val="FFFFFF" w:themeColor="background1"/>
        </w:rPr>
        <w:t>Postman</w:t>
      </w:r>
      <w:r w:rsidRPr="0030150C">
        <w:rPr>
          <w:color w:val="FFFFFF" w:themeColor="background1"/>
          <w:rtl/>
        </w:rPr>
        <w:t xml:space="preserve"> و مدیریت حالت‌ها (ورود موفق، خطاها، کاربر مسدود و…)</w:t>
      </w:r>
    </w:p>
    <w:p w14:paraId="13C6DDF1" w14:textId="77777777" w:rsidR="002A1A63" w:rsidRDefault="002A1A63">
      <w:pPr>
        <w:tabs>
          <w:tab w:val="clear" w:pos="4680"/>
          <w:tab w:val="clear" w:pos="9360"/>
        </w:tabs>
        <w:bidi w:val="0"/>
        <w:spacing w:after="160" w:line="259" w:lineRule="auto"/>
        <w:jc w:val="left"/>
        <w:rPr>
          <w:rFonts w:ascii="IRANYekanX DemiBold" w:hAnsi="IRANYekanX DemiBold" w:cs="IRANYekanX DemiBold"/>
          <w:b/>
          <w:bCs/>
          <w:rtl/>
        </w:rPr>
      </w:pPr>
      <w:r>
        <w:rPr>
          <w:rtl/>
        </w:rPr>
        <w:br w:type="page"/>
      </w:r>
    </w:p>
    <w:p w14:paraId="4F3D1F0C" w14:textId="77777777" w:rsidR="002A1A63" w:rsidRDefault="002A1A63" w:rsidP="002A1A63">
      <w:pPr>
        <w:pStyle w:val="Title"/>
        <w:jc w:val="center"/>
      </w:pPr>
    </w:p>
    <w:p w14:paraId="76DCF30C" w14:textId="77777777" w:rsidR="002A1A63" w:rsidRPr="002A1A63" w:rsidRDefault="002A1A63" w:rsidP="002A1A63">
      <w:pPr>
        <w:pStyle w:val="Title"/>
        <w:jc w:val="center"/>
      </w:pPr>
      <w:r w:rsidRPr="002A1A63">
        <w:rPr>
          <w:rtl/>
        </w:rPr>
        <w:t>بخش فرانت‌اند</w:t>
      </w:r>
      <w:r w:rsidRPr="002A1A63">
        <w:t xml:space="preserve"> (Flutter)</w:t>
      </w:r>
      <w:r>
        <w:t xml:space="preserve"> </w:t>
      </w:r>
    </w:p>
    <w:p w14:paraId="15651A3C" w14:textId="77777777" w:rsidR="002A1A63" w:rsidRPr="002A1A63" w:rsidRDefault="002A1A63" w:rsidP="002A1A63">
      <w:pPr>
        <w:pStyle w:val="Subtitle"/>
      </w:pPr>
    </w:p>
    <w:p w14:paraId="62AC2179" w14:textId="77777777" w:rsidR="002A1A63" w:rsidRPr="002A1A63" w:rsidRDefault="002A1A63" w:rsidP="002A1A63">
      <w:pPr>
        <w:pStyle w:val="Subtitle"/>
      </w:pPr>
      <w:r w:rsidRPr="002A1A63">
        <w:rPr>
          <w:rtl/>
        </w:rPr>
        <w:t>طراحی صفحات</w:t>
      </w:r>
      <w:r w:rsidRPr="002A1A63">
        <w:t>:</w:t>
      </w:r>
    </w:p>
    <w:p w14:paraId="008D0936" w14:textId="77777777" w:rsidR="002A1A63" w:rsidRPr="00D04DDB" w:rsidRDefault="00D04DDB" w:rsidP="00D04DDB">
      <w:pPr>
        <w:pStyle w:val="Subtitle"/>
        <w:rPr>
          <w:lang w:val="en-US" w:bidi="fa-IR"/>
        </w:rPr>
      </w:pPr>
      <w:r>
        <w:t>Splash -&gt; Login -&gt; Dashboard</w:t>
      </w:r>
    </w:p>
    <w:p w14:paraId="3DA6FF76" w14:textId="77777777" w:rsidR="002A1A63" w:rsidRPr="002A1A63" w:rsidRDefault="002A1A63" w:rsidP="00D04DDB">
      <w:pPr>
        <w:pStyle w:val="Subtitle"/>
      </w:pPr>
      <w:r w:rsidRPr="002A1A63">
        <w:rPr>
          <w:rtl/>
        </w:rPr>
        <w:t>صفحات کاربر: مشاهده دارایی‌ها، خرید، فروش، سواپ، پیام به ادمین، تنظیمات</w:t>
      </w:r>
    </w:p>
    <w:p w14:paraId="4AA3171A" w14:textId="77777777" w:rsidR="002A1A63" w:rsidRPr="002A1A63" w:rsidRDefault="002A1A63" w:rsidP="00D04DDB">
      <w:pPr>
        <w:pStyle w:val="Subtitle"/>
        <w:rPr>
          <w:rtl/>
        </w:rPr>
      </w:pPr>
      <w:r w:rsidRPr="002A1A63">
        <w:rPr>
          <w:rtl/>
        </w:rPr>
        <w:t>صفحات ادمین: لیست کاربران، مشاهده جزئیات هر کاربر، لیست کوین‌ها، پیام‌رسانی</w:t>
      </w:r>
    </w:p>
    <w:p w14:paraId="6DBA1F74" w14:textId="77777777" w:rsidR="002A1A63" w:rsidRPr="002A1A63" w:rsidRDefault="002A1A63" w:rsidP="002A1A63">
      <w:pPr>
        <w:pStyle w:val="Subtitle"/>
        <w:rPr>
          <w:rtl/>
        </w:rPr>
      </w:pPr>
    </w:p>
    <w:p w14:paraId="18558B45" w14:textId="77777777" w:rsidR="002A1A63" w:rsidRPr="002A1A63" w:rsidRDefault="002A1A63" w:rsidP="002A1A63">
      <w:pPr>
        <w:pStyle w:val="Subtitle"/>
      </w:pPr>
      <w:r w:rsidRPr="002A1A63">
        <w:rPr>
          <w:rtl/>
        </w:rPr>
        <w:t>ویژگی‌ها</w:t>
      </w:r>
      <w:r w:rsidRPr="002A1A63">
        <w:t>:</w:t>
      </w:r>
    </w:p>
    <w:p w14:paraId="24CC9FB9" w14:textId="77777777" w:rsidR="002A1A63" w:rsidRPr="002A1A63" w:rsidRDefault="002A1A63" w:rsidP="00D04DDB">
      <w:pPr>
        <w:pStyle w:val="NoSpacing"/>
      </w:pPr>
      <w:r w:rsidRPr="002A1A63">
        <w:rPr>
          <w:rtl/>
        </w:rPr>
        <w:t xml:space="preserve">طراحی تم مشکی مدرن با استفاده از </w:t>
      </w:r>
      <w:r w:rsidRPr="002A1A63">
        <w:t>ThemeData</w:t>
      </w:r>
      <w:r w:rsidRPr="002A1A63">
        <w:rPr>
          <w:rtl/>
        </w:rPr>
        <w:t xml:space="preserve"> سفارشی</w:t>
      </w:r>
    </w:p>
    <w:p w14:paraId="591844E3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 xml:space="preserve">مدیریت وضعیت با </w:t>
      </w:r>
      <w:r w:rsidRPr="002A1A63">
        <w:t>Riverpod</w:t>
      </w:r>
    </w:p>
    <w:p w14:paraId="131799A6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 xml:space="preserve">ذخیره توکن با </w:t>
      </w:r>
      <w:r w:rsidRPr="002A1A63">
        <w:t>SharedPreferences</w:t>
      </w:r>
    </w:p>
    <w:p w14:paraId="0B6E3F56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>استفاده از ویجت‌های سفارشی مانند:</w:t>
      </w:r>
    </w:p>
    <w:p w14:paraId="1F808B67" w14:textId="77777777" w:rsidR="002A1A63" w:rsidRPr="00D04DDB" w:rsidRDefault="002A1A63" w:rsidP="00D04DDB">
      <w:pPr>
        <w:pStyle w:val="NoSpacing"/>
        <w:rPr>
          <w:rtl/>
        </w:rPr>
      </w:pPr>
      <w:r w:rsidRPr="00D04DDB">
        <w:t>CustomInput</w:t>
      </w:r>
    </w:p>
    <w:p w14:paraId="2170BAFF" w14:textId="77777777" w:rsidR="002A1A63" w:rsidRPr="00D04DDB" w:rsidRDefault="002A1A63" w:rsidP="00D04DDB">
      <w:pPr>
        <w:pStyle w:val="NoSpacing"/>
      </w:pPr>
      <w:r w:rsidRPr="00D04DDB">
        <w:t>CustomButton</w:t>
      </w:r>
    </w:p>
    <w:p w14:paraId="7CC29489" w14:textId="77777777" w:rsidR="002A1A63" w:rsidRPr="00D04DDB" w:rsidRDefault="002A1A63" w:rsidP="00D04DDB">
      <w:pPr>
        <w:pStyle w:val="NoSpacing"/>
      </w:pPr>
      <w:r w:rsidRPr="00D04DDB">
        <w:t>CustomSnackbar</w:t>
      </w:r>
    </w:p>
    <w:p w14:paraId="4FC94C0C" w14:textId="77777777" w:rsidR="002A1A63" w:rsidRPr="002A1A63" w:rsidRDefault="002A1A63" w:rsidP="00D04DDB">
      <w:pPr>
        <w:pStyle w:val="NoSpacing"/>
      </w:pPr>
      <w:r w:rsidRPr="00D04DDB">
        <w:t>CustomDropdown</w:t>
      </w:r>
    </w:p>
    <w:p w14:paraId="787740FF" w14:textId="77777777" w:rsidR="002A1A63" w:rsidRPr="002A1A63" w:rsidRDefault="002A1A63" w:rsidP="00D04DDB">
      <w:pPr>
        <w:pStyle w:val="NoSpacing"/>
      </w:pPr>
      <w:r w:rsidRPr="002A1A63">
        <w:rPr>
          <w:rtl/>
        </w:rPr>
        <w:t>طراحی ریسپانسیو برای گوشی و تبلت</w:t>
      </w:r>
    </w:p>
    <w:p w14:paraId="12057246" w14:textId="77777777" w:rsidR="002A1A63" w:rsidRPr="002A1A63" w:rsidRDefault="002A1A63" w:rsidP="00D04DDB">
      <w:pPr>
        <w:pStyle w:val="NoSpacing"/>
        <w:rPr>
          <w:rtl/>
        </w:rPr>
      </w:pPr>
      <w:r w:rsidRPr="002A1A63">
        <w:rPr>
          <w:rtl/>
        </w:rPr>
        <w:t>نمایش پیام‌های خطا و موفقیت با طراحی حرفه‌ای</w:t>
      </w:r>
    </w:p>
    <w:p w14:paraId="75FD8FAA" w14:textId="77777777" w:rsidR="002A1A63" w:rsidRPr="002A1A63" w:rsidRDefault="002A1A63" w:rsidP="002A1A63">
      <w:pPr>
        <w:pStyle w:val="Subtitle"/>
        <w:rPr>
          <w:rtl/>
        </w:rPr>
      </w:pPr>
    </w:p>
    <w:p w14:paraId="1B7D5B5B" w14:textId="77777777" w:rsidR="002A1A63" w:rsidRPr="002A1A63" w:rsidRDefault="002A1A63" w:rsidP="002A1A63">
      <w:pPr>
        <w:pStyle w:val="Subtitle"/>
      </w:pPr>
      <w:r w:rsidRPr="002A1A63">
        <w:rPr>
          <w:rtl/>
        </w:rPr>
        <w:t>تعامل با بک‌اند</w:t>
      </w:r>
      <w:r w:rsidRPr="002A1A63">
        <w:t>:</w:t>
      </w:r>
    </w:p>
    <w:p w14:paraId="3326696F" w14:textId="77777777" w:rsidR="002A1A63" w:rsidRPr="002A1A63" w:rsidRDefault="002A1A63" w:rsidP="002A1A63">
      <w:pPr>
        <w:pStyle w:val="NoSpacing"/>
      </w:pPr>
      <w:r w:rsidRPr="002A1A63">
        <w:rPr>
          <w:rtl/>
        </w:rPr>
        <w:t xml:space="preserve">ساختار منظم در پوشه </w:t>
      </w:r>
      <w:r w:rsidRPr="002A1A63">
        <w:t>services</w:t>
      </w:r>
      <w:r w:rsidRPr="002A1A63">
        <w:rPr>
          <w:rtl/>
        </w:rPr>
        <w:t xml:space="preserve">/ برای ارسال درخواست‌ها به </w:t>
      </w:r>
      <w:r w:rsidRPr="002A1A63">
        <w:t>API</w:t>
      </w:r>
    </w:p>
    <w:p w14:paraId="63A783B7" w14:textId="77777777" w:rsidR="002A1A63" w:rsidRPr="002A1A63" w:rsidRDefault="002A1A63" w:rsidP="002A1A63">
      <w:pPr>
        <w:pStyle w:val="NoSpacing"/>
        <w:rPr>
          <w:rtl/>
        </w:rPr>
      </w:pPr>
      <w:r w:rsidRPr="002A1A63">
        <w:rPr>
          <w:rtl/>
        </w:rPr>
        <w:t xml:space="preserve">هندل دقیق خطاهای مربوط به درخواست‌های </w:t>
      </w:r>
      <w:r w:rsidRPr="002A1A63">
        <w:t>HTTP</w:t>
      </w:r>
    </w:p>
    <w:p w14:paraId="2C74ECC2" w14:textId="77777777" w:rsidR="00AE07B0" w:rsidRPr="002A1A63" w:rsidRDefault="002A1A63" w:rsidP="00D04DDB">
      <w:pPr>
        <w:pStyle w:val="NoSpacing"/>
      </w:pPr>
      <w:r w:rsidRPr="002A1A63">
        <w:rPr>
          <w:rtl/>
        </w:rPr>
        <w:t>اتوماتیک بودن ریدایرکت به صفحات مناسب بر اساس نقش کاربر و توکن</w:t>
      </w:r>
    </w:p>
    <w:sectPr w:rsidR="00AE07B0" w:rsidRPr="002A1A63" w:rsidSect="001F5D9A">
      <w:pgSz w:w="12240" w:h="15840"/>
      <w:pgMar w:top="720" w:right="720" w:bottom="720" w:left="720" w:header="720" w:footer="113" w:gutter="0"/>
      <w:pgBorders w:offsetFrom="page">
        <w:top w:val="thinThickSmallGap" w:sz="18" w:space="12" w:color="auto"/>
        <w:left w:val="thinThickSmallGap" w:sz="18" w:space="12" w:color="auto"/>
        <w:bottom w:val="thickThinSmallGap" w:sz="18" w:space="12" w:color="auto"/>
        <w:right w:val="thickThinSmallGap" w:sz="18" w:space="12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6ACFFD" w14:textId="77777777" w:rsidR="000D68BA" w:rsidRDefault="000D68BA" w:rsidP="00045E35">
      <w:r>
        <w:separator/>
      </w:r>
    </w:p>
  </w:endnote>
  <w:endnote w:type="continuationSeparator" w:id="0">
    <w:p w14:paraId="760AC099" w14:textId="77777777" w:rsidR="000D68BA" w:rsidRDefault="000D68BA" w:rsidP="00045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Yekan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RANYekanX Light">
    <w:panose1 w:val="00000000000000000000"/>
    <w:charset w:val="B2"/>
    <w:family w:val="auto"/>
    <w:pitch w:val="variable"/>
    <w:sig w:usb0="00002001" w:usb1="80000000" w:usb2="00000008" w:usb3="00000000" w:csb0="00000041" w:csb1="00000000"/>
  </w:font>
  <w:font w:name="IRANYekanX DemiBold">
    <w:panose1 w:val="00000000000000000000"/>
    <w:charset w:val="B2"/>
    <w:family w:val="auto"/>
    <w:pitch w:val="variable"/>
    <w:sig w:usb0="00002001" w:usb1="80000000" w:usb2="00000008" w:usb3="00000000" w:csb0="00000041" w:csb1="00000000"/>
  </w:font>
  <w:font w:name="IRANYekan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rtograph CF">
    <w:panose1 w:val="00000509000000000000"/>
    <w:charset w:val="80"/>
    <w:family w:val="modern"/>
    <w:notTrueType/>
    <w:pitch w:val="fixed"/>
    <w:sig w:usb0="00000087" w:usb1="08071000" w:usb2="00000010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A7618" w14:textId="77777777" w:rsidR="000D68BA" w:rsidRDefault="000D68BA" w:rsidP="00045E35">
      <w:r>
        <w:separator/>
      </w:r>
    </w:p>
  </w:footnote>
  <w:footnote w:type="continuationSeparator" w:id="0">
    <w:p w14:paraId="3CB912A8" w14:textId="77777777" w:rsidR="000D68BA" w:rsidRDefault="000D68BA" w:rsidP="00045E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8B7"/>
    <w:multiLevelType w:val="multilevel"/>
    <w:tmpl w:val="1F882B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367EE"/>
    <w:multiLevelType w:val="multilevel"/>
    <w:tmpl w:val="E1A06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D51EE"/>
    <w:multiLevelType w:val="multilevel"/>
    <w:tmpl w:val="D5EAF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2836CF"/>
    <w:multiLevelType w:val="multilevel"/>
    <w:tmpl w:val="4A7E4CA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6F17BED"/>
    <w:multiLevelType w:val="multilevel"/>
    <w:tmpl w:val="DDEE768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79333ED"/>
    <w:multiLevelType w:val="multilevel"/>
    <w:tmpl w:val="2B9094B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AE92BE5"/>
    <w:multiLevelType w:val="multilevel"/>
    <w:tmpl w:val="4B9886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BC262C"/>
    <w:multiLevelType w:val="multilevel"/>
    <w:tmpl w:val="BB60EF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EC265C2"/>
    <w:multiLevelType w:val="multilevel"/>
    <w:tmpl w:val="3776F9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E04047"/>
    <w:multiLevelType w:val="multilevel"/>
    <w:tmpl w:val="53E861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6F3ADB"/>
    <w:multiLevelType w:val="multilevel"/>
    <w:tmpl w:val="324A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CE53CD"/>
    <w:multiLevelType w:val="multilevel"/>
    <w:tmpl w:val="6A4452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0D0158"/>
    <w:multiLevelType w:val="multilevel"/>
    <w:tmpl w:val="5FEAE8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003591"/>
    <w:multiLevelType w:val="multilevel"/>
    <w:tmpl w:val="553A1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9D2AD5"/>
    <w:multiLevelType w:val="multilevel"/>
    <w:tmpl w:val="F252DB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756DA6"/>
    <w:multiLevelType w:val="multilevel"/>
    <w:tmpl w:val="9D9285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603CE6"/>
    <w:multiLevelType w:val="multilevel"/>
    <w:tmpl w:val="2B2E0D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3D4A98"/>
    <w:multiLevelType w:val="hybridMultilevel"/>
    <w:tmpl w:val="35CC534A"/>
    <w:lvl w:ilvl="0" w:tplc="AB78B86A">
      <w:start w:val="1"/>
      <w:numFmt w:val="decimal"/>
      <w:lvlText w:val="%1."/>
      <w:lvlJc w:val="left"/>
      <w:pPr>
        <w:ind w:left="643" w:hanging="360"/>
      </w:pPr>
      <w:rPr>
        <w:rFonts w:ascii="B Nazanin" w:hAnsi="B Nazanin" w:cs="B Nazanin" w:hint="cs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8" w15:restartNumberingAfterBreak="0">
    <w:nsid w:val="259A312A"/>
    <w:multiLevelType w:val="multilevel"/>
    <w:tmpl w:val="95DCB2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720F3E"/>
    <w:multiLevelType w:val="multilevel"/>
    <w:tmpl w:val="249826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" w15:restartNumberingAfterBreak="0">
    <w:nsid w:val="26FE1D58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274664C6"/>
    <w:multiLevelType w:val="multilevel"/>
    <w:tmpl w:val="BE5A23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637CE1"/>
    <w:multiLevelType w:val="multilevel"/>
    <w:tmpl w:val="426CA7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19065A"/>
    <w:multiLevelType w:val="multilevel"/>
    <w:tmpl w:val="CCBE2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660276"/>
    <w:multiLevelType w:val="multilevel"/>
    <w:tmpl w:val="0A9C4F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B97D7A"/>
    <w:multiLevelType w:val="multilevel"/>
    <w:tmpl w:val="F2A67A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EC0378"/>
    <w:multiLevelType w:val="multilevel"/>
    <w:tmpl w:val="A64AC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6B2075"/>
    <w:multiLevelType w:val="multilevel"/>
    <w:tmpl w:val="C9EAB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C14BFE"/>
    <w:multiLevelType w:val="multilevel"/>
    <w:tmpl w:val="1414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5F324B"/>
    <w:multiLevelType w:val="multilevel"/>
    <w:tmpl w:val="32A2D9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0434AA"/>
    <w:multiLevelType w:val="multilevel"/>
    <w:tmpl w:val="34D666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B36AD1"/>
    <w:multiLevelType w:val="multilevel"/>
    <w:tmpl w:val="59D49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93B4958"/>
    <w:multiLevelType w:val="multilevel"/>
    <w:tmpl w:val="F07C8B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F14332"/>
    <w:multiLevelType w:val="multilevel"/>
    <w:tmpl w:val="3714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2F7AB4"/>
    <w:multiLevelType w:val="multilevel"/>
    <w:tmpl w:val="26701B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620FC9"/>
    <w:multiLevelType w:val="multilevel"/>
    <w:tmpl w:val="67E083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F80BFA"/>
    <w:multiLevelType w:val="multilevel"/>
    <w:tmpl w:val="627471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1F061B5"/>
    <w:multiLevelType w:val="multilevel"/>
    <w:tmpl w:val="50FA21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33D3529"/>
    <w:multiLevelType w:val="multilevel"/>
    <w:tmpl w:val="3CA294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0C3A57"/>
    <w:multiLevelType w:val="multilevel"/>
    <w:tmpl w:val="B38EBC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95476B"/>
    <w:multiLevelType w:val="multilevel"/>
    <w:tmpl w:val="293657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3D0755"/>
    <w:multiLevelType w:val="multilevel"/>
    <w:tmpl w:val="09FE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9D0B0D"/>
    <w:multiLevelType w:val="multilevel"/>
    <w:tmpl w:val="36F83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D54DEE"/>
    <w:multiLevelType w:val="multilevel"/>
    <w:tmpl w:val="DB5850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8940EB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535649BE"/>
    <w:multiLevelType w:val="multilevel"/>
    <w:tmpl w:val="7166D3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BF2032"/>
    <w:multiLevelType w:val="multilevel"/>
    <w:tmpl w:val="C59C9C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8B0F81"/>
    <w:multiLevelType w:val="multilevel"/>
    <w:tmpl w:val="EADEF2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9B6404"/>
    <w:multiLevelType w:val="multilevel"/>
    <w:tmpl w:val="5F384A6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9" w15:restartNumberingAfterBreak="0">
    <w:nsid w:val="59DD35DD"/>
    <w:multiLevelType w:val="multilevel"/>
    <w:tmpl w:val="44CA5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A442268"/>
    <w:multiLevelType w:val="multilevel"/>
    <w:tmpl w:val="30D84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AB05709"/>
    <w:multiLevelType w:val="hybridMultilevel"/>
    <w:tmpl w:val="E9CCDD92"/>
    <w:lvl w:ilvl="0" w:tplc="A45E31DA">
      <w:start w:val="1"/>
      <w:numFmt w:val="bullet"/>
      <w:pStyle w:val="NoSpacing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E0353BD"/>
    <w:multiLevelType w:val="multilevel"/>
    <w:tmpl w:val="7E10C2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A8062B"/>
    <w:multiLevelType w:val="multilevel"/>
    <w:tmpl w:val="90E8B0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C67F5B"/>
    <w:multiLevelType w:val="hybridMultilevel"/>
    <w:tmpl w:val="15F24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515177"/>
    <w:multiLevelType w:val="multilevel"/>
    <w:tmpl w:val="9FFC1008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607079E4"/>
    <w:multiLevelType w:val="multilevel"/>
    <w:tmpl w:val="DC16CB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9B0831"/>
    <w:multiLevelType w:val="multilevel"/>
    <w:tmpl w:val="DEF2A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3C13E5E"/>
    <w:multiLevelType w:val="multilevel"/>
    <w:tmpl w:val="A70E6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5CC060D"/>
    <w:multiLevelType w:val="multilevel"/>
    <w:tmpl w:val="7F7676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700620"/>
    <w:multiLevelType w:val="multilevel"/>
    <w:tmpl w:val="3000E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8316523"/>
    <w:multiLevelType w:val="multilevel"/>
    <w:tmpl w:val="992486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664FE4"/>
    <w:multiLevelType w:val="multilevel"/>
    <w:tmpl w:val="5268B9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9B45B23"/>
    <w:multiLevelType w:val="multilevel"/>
    <w:tmpl w:val="0E5893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A4F3278"/>
    <w:multiLevelType w:val="multilevel"/>
    <w:tmpl w:val="E482CC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B1D00AB"/>
    <w:multiLevelType w:val="multilevel"/>
    <w:tmpl w:val="9B48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D4B13D0"/>
    <w:multiLevelType w:val="multilevel"/>
    <w:tmpl w:val="68B2DD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7BE0176"/>
    <w:multiLevelType w:val="multilevel"/>
    <w:tmpl w:val="6E3A2C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7871589C"/>
    <w:multiLevelType w:val="multilevel"/>
    <w:tmpl w:val="30D02B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8C6226"/>
    <w:multiLevelType w:val="multilevel"/>
    <w:tmpl w:val="13DE8B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C55F7C"/>
    <w:multiLevelType w:val="multilevel"/>
    <w:tmpl w:val="AF1C54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3829E7"/>
    <w:multiLevelType w:val="multilevel"/>
    <w:tmpl w:val="6E2035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B8322AE"/>
    <w:multiLevelType w:val="multilevel"/>
    <w:tmpl w:val="3BACC1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6420A1"/>
    <w:multiLevelType w:val="multilevel"/>
    <w:tmpl w:val="CB4246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722951892">
    <w:abstractNumId w:val="17"/>
  </w:num>
  <w:num w:numId="2" w16cid:durableId="1776629273">
    <w:abstractNumId w:val="47"/>
  </w:num>
  <w:num w:numId="3" w16cid:durableId="37438216">
    <w:abstractNumId w:val="11"/>
  </w:num>
  <w:num w:numId="4" w16cid:durableId="1360743964">
    <w:abstractNumId w:val="32"/>
  </w:num>
  <w:num w:numId="5" w16cid:durableId="303119698">
    <w:abstractNumId w:val="40"/>
  </w:num>
  <w:num w:numId="6" w16cid:durableId="2089375940">
    <w:abstractNumId w:val="15"/>
  </w:num>
  <w:num w:numId="7" w16cid:durableId="710766635">
    <w:abstractNumId w:val="16"/>
  </w:num>
  <w:num w:numId="8" w16cid:durableId="21173282">
    <w:abstractNumId w:val="68"/>
  </w:num>
  <w:num w:numId="9" w16cid:durableId="1029262364">
    <w:abstractNumId w:val="0"/>
  </w:num>
  <w:num w:numId="10" w16cid:durableId="1549103472">
    <w:abstractNumId w:val="43"/>
  </w:num>
  <w:num w:numId="11" w16cid:durableId="520626937">
    <w:abstractNumId w:val="12"/>
  </w:num>
  <w:num w:numId="12" w16cid:durableId="956176808">
    <w:abstractNumId w:val="45"/>
  </w:num>
  <w:num w:numId="13" w16cid:durableId="1646659268">
    <w:abstractNumId w:val="69"/>
  </w:num>
  <w:num w:numId="14" w16cid:durableId="864753549">
    <w:abstractNumId w:val="24"/>
  </w:num>
  <w:num w:numId="15" w16cid:durableId="1708068286">
    <w:abstractNumId w:val="2"/>
  </w:num>
  <w:num w:numId="16" w16cid:durableId="312875888">
    <w:abstractNumId w:val="66"/>
  </w:num>
  <w:num w:numId="17" w16cid:durableId="1336499229">
    <w:abstractNumId w:val="53"/>
  </w:num>
  <w:num w:numId="18" w16cid:durableId="972056929">
    <w:abstractNumId w:val="73"/>
  </w:num>
  <w:num w:numId="19" w16cid:durableId="1750422641">
    <w:abstractNumId w:val="25"/>
  </w:num>
  <w:num w:numId="20" w16cid:durableId="452022445">
    <w:abstractNumId w:val="30"/>
  </w:num>
  <w:num w:numId="21" w16cid:durableId="804851078">
    <w:abstractNumId w:val="29"/>
  </w:num>
  <w:num w:numId="22" w16cid:durableId="519700835">
    <w:abstractNumId w:val="71"/>
  </w:num>
  <w:num w:numId="23" w16cid:durableId="721247038">
    <w:abstractNumId w:val="62"/>
  </w:num>
  <w:num w:numId="24" w16cid:durableId="1340425362">
    <w:abstractNumId w:val="9"/>
  </w:num>
  <w:num w:numId="25" w16cid:durableId="385836024">
    <w:abstractNumId w:val="61"/>
  </w:num>
  <w:num w:numId="26" w16cid:durableId="406466471">
    <w:abstractNumId w:val="70"/>
  </w:num>
  <w:num w:numId="27" w16cid:durableId="1389836688">
    <w:abstractNumId w:val="39"/>
  </w:num>
  <w:num w:numId="28" w16cid:durableId="489642749">
    <w:abstractNumId w:val="8"/>
  </w:num>
  <w:num w:numId="29" w16cid:durableId="432439083">
    <w:abstractNumId w:val="63"/>
  </w:num>
  <w:num w:numId="30" w16cid:durableId="833951837">
    <w:abstractNumId w:val="72"/>
  </w:num>
  <w:num w:numId="31" w16cid:durableId="713582993">
    <w:abstractNumId w:val="56"/>
  </w:num>
  <w:num w:numId="32" w16cid:durableId="1977908381">
    <w:abstractNumId w:val="33"/>
  </w:num>
  <w:num w:numId="33" w16cid:durableId="1064062445">
    <w:abstractNumId w:val="21"/>
  </w:num>
  <w:num w:numId="34" w16cid:durableId="576133965">
    <w:abstractNumId w:val="37"/>
  </w:num>
  <w:num w:numId="35" w16cid:durableId="918565364">
    <w:abstractNumId w:val="6"/>
  </w:num>
  <w:num w:numId="36" w16cid:durableId="2043438963">
    <w:abstractNumId w:val="22"/>
  </w:num>
  <w:num w:numId="37" w16cid:durableId="1185241134">
    <w:abstractNumId w:val="59"/>
  </w:num>
  <w:num w:numId="38" w16cid:durableId="1970478774">
    <w:abstractNumId w:val="14"/>
  </w:num>
  <w:num w:numId="39" w16cid:durableId="2082366046">
    <w:abstractNumId w:val="46"/>
  </w:num>
  <w:num w:numId="40" w16cid:durableId="377053802">
    <w:abstractNumId w:val="34"/>
  </w:num>
  <w:num w:numId="41" w16cid:durableId="1570964291">
    <w:abstractNumId w:val="38"/>
  </w:num>
  <w:num w:numId="42" w16cid:durableId="778452313">
    <w:abstractNumId w:val="36"/>
  </w:num>
  <w:num w:numId="43" w16cid:durableId="354383233">
    <w:abstractNumId w:val="35"/>
  </w:num>
  <w:num w:numId="44" w16cid:durableId="1858738686">
    <w:abstractNumId w:val="18"/>
  </w:num>
  <w:num w:numId="45" w16cid:durableId="1605264447">
    <w:abstractNumId w:val="64"/>
  </w:num>
  <w:num w:numId="46" w16cid:durableId="1480536258">
    <w:abstractNumId w:val="13"/>
  </w:num>
  <w:num w:numId="47" w16cid:durableId="420613111">
    <w:abstractNumId w:val="10"/>
  </w:num>
  <w:num w:numId="48" w16cid:durableId="95643083">
    <w:abstractNumId w:val="42"/>
  </w:num>
  <w:num w:numId="49" w16cid:durableId="1003361195">
    <w:abstractNumId w:val="49"/>
  </w:num>
  <w:num w:numId="50" w16cid:durableId="1514228377">
    <w:abstractNumId w:val="28"/>
  </w:num>
  <w:num w:numId="51" w16cid:durableId="958418487">
    <w:abstractNumId w:val="51"/>
  </w:num>
  <w:num w:numId="52" w16cid:durableId="1718043353">
    <w:abstractNumId w:val="19"/>
  </w:num>
  <w:num w:numId="53" w16cid:durableId="97256162">
    <w:abstractNumId w:val="55"/>
  </w:num>
  <w:num w:numId="54" w16cid:durableId="241448198">
    <w:abstractNumId w:val="7"/>
  </w:num>
  <w:num w:numId="55" w16cid:durableId="927612462">
    <w:abstractNumId w:val="48"/>
  </w:num>
  <w:num w:numId="56" w16cid:durableId="1573394794">
    <w:abstractNumId w:val="3"/>
  </w:num>
  <w:num w:numId="57" w16cid:durableId="162668274">
    <w:abstractNumId w:val="4"/>
  </w:num>
  <w:num w:numId="58" w16cid:durableId="1144815138">
    <w:abstractNumId w:val="5"/>
  </w:num>
  <w:num w:numId="59" w16cid:durableId="1459911051">
    <w:abstractNumId w:val="27"/>
  </w:num>
  <w:num w:numId="60" w16cid:durableId="1513648157">
    <w:abstractNumId w:val="57"/>
  </w:num>
  <w:num w:numId="61" w16cid:durableId="2015574418">
    <w:abstractNumId w:val="54"/>
  </w:num>
  <w:num w:numId="62" w16cid:durableId="1104617101">
    <w:abstractNumId w:val="44"/>
  </w:num>
  <w:num w:numId="63" w16cid:durableId="1511336232">
    <w:abstractNumId w:val="20"/>
  </w:num>
  <w:num w:numId="64" w16cid:durableId="1441296198">
    <w:abstractNumId w:val="58"/>
  </w:num>
  <w:num w:numId="65" w16cid:durableId="755396042">
    <w:abstractNumId w:val="26"/>
  </w:num>
  <w:num w:numId="66" w16cid:durableId="1770081661">
    <w:abstractNumId w:val="31"/>
  </w:num>
  <w:num w:numId="67" w16cid:durableId="1199508970">
    <w:abstractNumId w:val="60"/>
  </w:num>
  <w:num w:numId="68" w16cid:durableId="1115103727">
    <w:abstractNumId w:val="67"/>
  </w:num>
  <w:num w:numId="69" w16cid:durableId="996999502">
    <w:abstractNumId w:val="23"/>
  </w:num>
  <w:num w:numId="70" w16cid:durableId="1353529392">
    <w:abstractNumId w:val="50"/>
  </w:num>
  <w:num w:numId="71" w16cid:durableId="2030988755">
    <w:abstractNumId w:val="41"/>
  </w:num>
  <w:num w:numId="72" w16cid:durableId="143008371">
    <w:abstractNumId w:val="1"/>
  </w:num>
  <w:num w:numId="73" w16cid:durableId="109328206">
    <w:abstractNumId w:val="52"/>
  </w:num>
  <w:num w:numId="74" w16cid:durableId="1676153808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99"/>
    <w:rsid w:val="00033792"/>
    <w:rsid w:val="00045E35"/>
    <w:rsid w:val="000915AC"/>
    <w:rsid w:val="000C7E9C"/>
    <w:rsid w:val="000D68BA"/>
    <w:rsid w:val="000E6818"/>
    <w:rsid w:val="000F0200"/>
    <w:rsid w:val="00116782"/>
    <w:rsid w:val="00117850"/>
    <w:rsid w:val="00141FD6"/>
    <w:rsid w:val="001601C5"/>
    <w:rsid w:val="00164F94"/>
    <w:rsid w:val="0017300A"/>
    <w:rsid w:val="001B60B4"/>
    <w:rsid w:val="001C34ED"/>
    <w:rsid w:val="001F5D9A"/>
    <w:rsid w:val="002329A0"/>
    <w:rsid w:val="00255EB2"/>
    <w:rsid w:val="0029728B"/>
    <w:rsid w:val="002A1A63"/>
    <w:rsid w:val="002D55F6"/>
    <w:rsid w:val="002E7533"/>
    <w:rsid w:val="002E7FB0"/>
    <w:rsid w:val="0030150C"/>
    <w:rsid w:val="00330C8A"/>
    <w:rsid w:val="0037270F"/>
    <w:rsid w:val="003C18B5"/>
    <w:rsid w:val="003D00E5"/>
    <w:rsid w:val="003F6B38"/>
    <w:rsid w:val="0043751D"/>
    <w:rsid w:val="00463D08"/>
    <w:rsid w:val="004D12DD"/>
    <w:rsid w:val="004E3BCC"/>
    <w:rsid w:val="004F790F"/>
    <w:rsid w:val="00537741"/>
    <w:rsid w:val="00561E07"/>
    <w:rsid w:val="005741A8"/>
    <w:rsid w:val="005A724C"/>
    <w:rsid w:val="005B302F"/>
    <w:rsid w:val="005C2076"/>
    <w:rsid w:val="00633C01"/>
    <w:rsid w:val="00635DD5"/>
    <w:rsid w:val="0068794C"/>
    <w:rsid w:val="0069573D"/>
    <w:rsid w:val="00697A84"/>
    <w:rsid w:val="006A30C7"/>
    <w:rsid w:val="006C6F6B"/>
    <w:rsid w:val="006E4F81"/>
    <w:rsid w:val="0070229D"/>
    <w:rsid w:val="00711A2D"/>
    <w:rsid w:val="00713D99"/>
    <w:rsid w:val="00760FAD"/>
    <w:rsid w:val="007E077E"/>
    <w:rsid w:val="00851751"/>
    <w:rsid w:val="00870406"/>
    <w:rsid w:val="008C7FFD"/>
    <w:rsid w:val="008E1417"/>
    <w:rsid w:val="008F5E0F"/>
    <w:rsid w:val="00920373"/>
    <w:rsid w:val="009421E7"/>
    <w:rsid w:val="00946D2A"/>
    <w:rsid w:val="00971195"/>
    <w:rsid w:val="00976992"/>
    <w:rsid w:val="00A043AB"/>
    <w:rsid w:val="00A05676"/>
    <w:rsid w:val="00A448DC"/>
    <w:rsid w:val="00A50923"/>
    <w:rsid w:val="00A9793A"/>
    <w:rsid w:val="00AB47A5"/>
    <w:rsid w:val="00AD3D6D"/>
    <w:rsid w:val="00AE07B0"/>
    <w:rsid w:val="00AE2C93"/>
    <w:rsid w:val="00AF4858"/>
    <w:rsid w:val="00B17211"/>
    <w:rsid w:val="00B32625"/>
    <w:rsid w:val="00B41EAC"/>
    <w:rsid w:val="00B51410"/>
    <w:rsid w:val="00BA5DDC"/>
    <w:rsid w:val="00C423BA"/>
    <w:rsid w:val="00C46CAF"/>
    <w:rsid w:val="00C819B1"/>
    <w:rsid w:val="00CA7192"/>
    <w:rsid w:val="00CD37A2"/>
    <w:rsid w:val="00CE6DFA"/>
    <w:rsid w:val="00CF5918"/>
    <w:rsid w:val="00D04DDB"/>
    <w:rsid w:val="00D27990"/>
    <w:rsid w:val="00D47070"/>
    <w:rsid w:val="00D51C94"/>
    <w:rsid w:val="00D5580C"/>
    <w:rsid w:val="00D55B86"/>
    <w:rsid w:val="00D6795A"/>
    <w:rsid w:val="00DB5C08"/>
    <w:rsid w:val="00DC6399"/>
    <w:rsid w:val="00E10873"/>
    <w:rsid w:val="00E42F88"/>
    <w:rsid w:val="00E8471D"/>
    <w:rsid w:val="00EE0AE7"/>
    <w:rsid w:val="00F0273A"/>
    <w:rsid w:val="00F07312"/>
    <w:rsid w:val="00F16475"/>
    <w:rsid w:val="00F2200D"/>
    <w:rsid w:val="00F22358"/>
    <w:rsid w:val="00F2497B"/>
    <w:rsid w:val="00FC33BB"/>
    <w:rsid w:val="00FF7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93399"/>
  <w15:chartTrackingRefBased/>
  <w15:docId w15:val="{E7790D3C-95CA-0048-832F-327F8BD55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E35"/>
    <w:pPr>
      <w:tabs>
        <w:tab w:val="center" w:pos="4680"/>
        <w:tab w:val="right" w:pos="9360"/>
      </w:tabs>
      <w:bidi/>
      <w:spacing w:after="0" w:line="276" w:lineRule="auto"/>
      <w:jc w:val="both"/>
    </w:pPr>
    <w:rPr>
      <w:rFonts w:ascii="IRANYekanX" w:hAnsi="IRANYekanX" w:cs="IRANYekanX"/>
      <w:sz w:val="28"/>
      <w:szCs w:val="28"/>
      <w:lang w:val="en-IR"/>
    </w:rPr>
  </w:style>
  <w:style w:type="paragraph" w:styleId="Heading1">
    <w:name w:val="heading 1"/>
    <w:aliases w:val="Normal (Justify)"/>
    <w:basedOn w:val="Normal"/>
    <w:next w:val="Normal"/>
    <w:link w:val="Heading1Char"/>
    <w:uiPriority w:val="9"/>
    <w:rsid w:val="00AD3D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Number"/>
    <w:basedOn w:val="Normal"/>
    <w:link w:val="Heading2Char"/>
    <w:uiPriority w:val="9"/>
    <w:qFormat/>
    <w:rsid w:val="00AE07B0"/>
    <w:pPr>
      <w:numPr>
        <w:numId w:val="58"/>
      </w:numPr>
      <w:spacing w:line="360" w:lineRule="auto"/>
      <w:outlineLvl w:val="1"/>
    </w:pPr>
    <w:rPr>
      <w:rFonts w:ascii="IRANYekanX Light" w:hAnsi="IRANYekanX Light" w:cs="IRANYekanX Light"/>
      <w:color w:val="767171" w:themeColor="background2" w:themeShade="80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D3D6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045E3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C94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C94"/>
  </w:style>
  <w:style w:type="paragraph" w:styleId="Footer">
    <w:name w:val="footer"/>
    <w:basedOn w:val="Normal"/>
    <w:link w:val="FooterChar"/>
    <w:uiPriority w:val="99"/>
    <w:unhideWhenUsed/>
    <w:rsid w:val="00D51C94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C94"/>
  </w:style>
  <w:style w:type="paragraph" w:styleId="ListParagraph">
    <w:name w:val="List Paragraph"/>
    <w:basedOn w:val="Normal"/>
    <w:uiPriority w:val="34"/>
    <w:rsid w:val="00463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E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E0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F88"/>
    <w:pPr>
      <w:spacing w:line="360" w:lineRule="auto"/>
    </w:pPr>
    <w:rPr>
      <w:rFonts w:ascii="IRANYekanX DemiBold" w:hAnsi="IRANYekanX DemiBold" w:cs="IRANYekanX DemiBold"/>
      <w:b/>
      <w:bCs/>
    </w:rPr>
  </w:style>
  <w:style w:type="character" w:customStyle="1" w:styleId="SubtitleChar">
    <w:name w:val="Subtitle Char"/>
    <w:basedOn w:val="DefaultParagraphFont"/>
    <w:link w:val="Subtitle"/>
    <w:uiPriority w:val="11"/>
    <w:rsid w:val="00E42F88"/>
    <w:rPr>
      <w:rFonts w:ascii="IRANYekanX DemiBold" w:hAnsi="IRANYekanX DemiBold" w:cs="IRANYekanX DemiBold"/>
      <w:b/>
      <w:bCs/>
      <w:sz w:val="28"/>
      <w:szCs w:val="28"/>
      <w:lang w:val="en-IR"/>
    </w:rPr>
  </w:style>
  <w:style w:type="paragraph" w:styleId="Title">
    <w:name w:val="Title"/>
    <w:basedOn w:val="Subtitle"/>
    <w:next w:val="Normal"/>
    <w:link w:val="TitleChar"/>
    <w:uiPriority w:val="10"/>
    <w:qFormat/>
    <w:rsid w:val="00713D99"/>
    <w:rPr>
      <w:rFonts w:ascii="IRANYekanX Bold" w:hAnsi="IRANYekanX Bold" w:cs="IRANYekanX Bold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13D99"/>
    <w:rPr>
      <w:rFonts w:ascii="IRANYekanX Bold" w:hAnsi="IRANYekanX Bold" w:cs="IRANYekanX Bold"/>
      <w:b/>
      <w:bCs/>
      <w:sz w:val="32"/>
      <w:szCs w:val="32"/>
      <w:lang w:val="en-IR"/>
    </w:rPr>
  </w:style>
  <w:style w:type="paragraph" w:customStyle="1" w:styleId="p1">
    <w:name w:val="p1"/>
    <w:basedOn w:val="Normal"/>
    <w:rsid w:val="00AD3D6D"/>
    <w:pPr>
      <w:tabs>
        <w:tab w:val="clear" w:pos="4680"/>
        <w:tab w:val="clear" w:pos="9360"/>
      </w:tabs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aliases w:val="Number Char"/>
    <w:basedOn w:val="DefaultParagraphFont"/>
    <w:link w:val="Heading2"/>
    <w:uiPriority w:val="9"/>
    <w:rsid w:val="00AE07B0"/>
    <w:rPr>
      <w:rFonts w:ascii="IRANYekanX Light" w:hAnsi="IRANYekanX Light" w:cs="IRANYekanX Light"/>
      <w:color w:val="767171" w:themeColor="background2" w:themeShade="80"/>
      <w:sz w:val="28"/>
      <w:szCs w:val="28"/>
      <w:lang w:val="en-IR"/>
    </w:rPr>
  </w:style>
  <w:style w:type="character" w:customStyle="1" w:styleId="Heading3Char">
    <w:name w:val="Heading 3 Char"/>
    <w:basedOn w:val="DefaultParagraphFont"/>
    <w:link w:val="Heading3"/>
    <w:uiPriority w:val="9"/>
    <w:rsid w:val="00AD3D6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R"/>
    </w:rPr>
  </w:style>
  <w:style w:type="character" w:customStyle="1" w:styleId="Heading1Char">
    <w:name w:val="Heading 1 Char"/>
    <w:aliases w:val="Normal (Justify) Char"/>
    <w:basedOn w:val="DefaultParagraphFont"/>
    <w:link w:val="Heading1"/>
    <w:uiPriority w:val="9"/>
    <w:rsid w:val="00AD3D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R"/>
    </w:rPr>
  </w:style>
  <w:style w:type="paragraph" w:styleId="NoSpacing">
    <w:name w:val="No Spacing"/>
    <w:aliases w:val="Bullet"/>
    <w:basedOn w:val="ListParagraph"/>
    <w:uiPriority w:val="1"/>
    <w:qFormat/>
    <w:rsid w:val="00045E35"/>
    <w:pPr>
      <w:numPr>
        <w:numId w:val="51"/>
      </w:numPr>
      <w:spacing w:before="240" w:line="360" w:lineRule="auto"/>
    </w:pPr>
    <w:rPr>
      <w:rFonts w:ascii="IRANYekanX Light" w:hAnsi="IRANYekanX Light" w:cs="IRANYekanX Light"/>
      <w:color w:val="767171" w:themeColor="background2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E3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val="en-IR"/>
    </w:rPr>
  </w:style>
  <w:style w:type="paragraph" w:styleId="Quote">
    <w:name w:val="Quote"/>
    <w:basedOn w:val="Normal"/>
    <w:next w:val="Normal"/>
    <w:link w:val="QuoteChar"/>
    <w:uiPriority w:val="29"/>
    <w:rsid w:val="00045E3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E35"/>
    <w:rPr>
      <w:rFonts w:ascii="IRANYekanX" w:hAnsi="IRANYekanX" w:cs="IRANYekanX"/>
      <w:i/>
      <w:iCs/>
      <w:color w:val="404040" w:themeColor="text1" w:themeTint="BF"/>
      <w:sz w:val="28"/>
      <w:szCs w:val="28"/>
      <w:lang w:val="en-IR"/>
    </w:rPr>
  </w:style>
  <w:style w:type="character" w:styleId="Strong">
    <w:name w:val="Strong"/>
    <w:basedOn w:val="DefaultParagraphFont"/>
    <w:uiPriority w:val="22"/>
    <w:rsid w:val="00045E35"/>
    <w:rPr>
      <w:b/>
      <w:bCs/>
    </w:rPr>
  </w:style>
  <w:style w:type="table" w:styleId="TableGrid">
    <w:name w:val="Table Grid"/>
    <w:basedOn w:val="TableNormal"/>
    <w:uiPriority w:val="39"/>
    <w:rsid w:val="00A05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A0567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7040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Subtitle"/>
    <w:qFormat/>
    <w:rsid w:val="0043751D"/>
    <w:pPr>
      <w:bidi w:val="0"/>
      <w:jc w:val="left"/>
    </w:pPr>
    <w:rPr>
      <w:rFonts w:ascii="Cartograph CF" w:eastAsia="Cartograph CF" w:hAnsi="Cartograph CF"/>
      <w:b w:val="0"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mirHossein/Documents/University/&#1578;&#1585;&#1605;%20&#1782;/&#1575;&#1619;&#1586;&#1605;&#1575;&#1740;&#1588;&#1711;&#1575;&#1607;%20&#1605;&#1593;&#1605;&#1575;&#1585;&#1740;/&#1575;&#1619;&#1586;&#1605;&#1575;&#1740;&#1588;%20&#1779;/&#1711;&#1586;&#1575;&#1585;&#1588;%20&#1705;&#1575;&#1585;%20&#1575;&#1619;&#1586;&#1605;&#1575;&#1740;&#1588;%20&#1588;&#1605;&#1575;&#1585;&#1607;%20&#1779;%20:%20&#1575;&#1619;&#1586;&#1605;&#1575;&#1740;&#1588;&#1711;&#1575;&#1607;%20&#1605;&#1593;&#1605;&#1575;&#1585;&#17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33C97C-5D0C-DB49-829A-D0BC08ACA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گزارش کار آزمایش شماره ۳ : آزمایشگاه معماری.dotx</Template>
  <TotalTime>6</TotalTime>
  <Pages>3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Hossein Nasrollahi</dc:creator>
  <cp:keywords/>
  <dc:description/>
  <cp:lastModifiedBy>Amir Hossein Nasrollahi</cp:lastModifiedBy>
  <cp:revision>5</cp:revision>
  <cp:lastPrinted>2024-04-07T04:01:00Z</cp:lastPrinted>
  <dcterms:created xsi:type="dcterms:W3CDTF">2025-07-25T19:27:00Z</dcterms:created>
  <dcterms:modified xsi:type="dcterms:W3CDTF">2025-07-27T19:33:00Z</dcterms:modified>
</cp:coreProperties>
</file>